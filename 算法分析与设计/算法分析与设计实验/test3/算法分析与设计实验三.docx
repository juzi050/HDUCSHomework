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eastAsiaTheme="minorEastAsia"/>
          <w:lang w:eastAsia="zh-CN"/>
        </w:rPr>
      </w:pPr>
      <w:r>
        <w:rPr>
          <w:rFonts w:hint="eastAsia"/>
        </w:rPr>
        <w:t>实验</w:t>
      </w:r>
      <w:r>
        <w:rPr>
          <w:rFonts w:hint="eastAsia"/>
          <w:lang w:eastAsia="zh-CN"/>
        </w:rPr>
        <w:t>三</w:t>
      </w:r>
      <w:r>
        <w:rPr>
          <w:rFonts w:hint="eastAsia"/>
        </w:rPr>
        <w:t>：</w:t>
      </w:r>
      <w:r>
        <w:rPr>
          <w:rFonts w:hint="eastAsia"/>
          <w:lang w:eastAsia="zh-CN"/>
        </w:rPr>
        <w:t>贪心算法</w:t>
      </w:r>
    </w:p>
    <w:p>
      <w:pPr>
        <w:rPr>
          <w:rFonts w:hint="eastAsia"/>
          <w:b/>
          <w:bCs/>
          <w:sz w:val="28"/>
          <w:szCs w:val="28"/>
        </w:rPr>
      </w:pPr>
      <w:r>
        <w:rPr>
          <w:rFonts w:hint="eastAsia"/>
          <w:b/>
          <w:bCs/>
          <w:sz w:val="28"/>
          <w:szCs w:val="28"/>
          <w:lang w:val="en-US" w:eastAsia="zh-CN"/>
        </w:rPr>
        <w:t>一、</w:t>
      </w:r>
      <w:r>
        <w:rPr>
          <w:rFonts w:hint="eastAsia"/>
          <w:b/>
          <w:bCs/>
          <w:sz w:val="28"/>
          <w:szCs w:val="28"/>
        </w:rPr>
        <w:t>实验目的</w:t>
      </w:r>
    </w:p>
    <w:p>
      <w:pPr>
        <w:rPr>
          <w:rFonts w:hint="eastAsia"/>
          <w:sz w:val="24"/>
          <w:szCs w:val="24"/>
        </w:rPr>
      </w:pPr>
      <w:r>
        <w:rPr>
          <w:rFonts w:hint="eastAsia"/>
          <w:sz w:val="24"/>
          <w:szCs w:val="24"/>
        </w:rPr>
        <w:t>（1）掌握贪心算法的基本思想；</w:t>
      </w:r>
    </w:p>
    <w:p>
      <w:pPr>
        <w:rPr>
          <w:rFonts w:hint="eastAsia"/>
          <w:sz w:val="24"/>
          <w:szCs w:val="24"/>
        </w:rPr>
      </w:pPr>
      <w:r>
        <w:rPr>
          <w:rFonts w:hint="eastAsia"/>
          <w:sz w:val="24"/>
          <w:szCs w:val="24"/>
        </w:rPr>
        <w:t>（2）能使用贪心算法求解一些相关问题；</w:t>
      </w:r>
    </w:p>
    <w:p>
      <w:pPr>
        <w:rPr>
          <w:rFonts w:hint="eastAsia"/>
          <w:b/>
          <w:bCs/>
          <w:sz w:val="28"/>
          <w:szCs w:val="28"/>
        </w:rPr>
      </w:pPr>
      <w:r>
        <w:rPr>
          <w:rFonts w:hint="eastAsia"/>
          <w:b/>
          <w:bCs/>
          <w:sz w:val="28"/>
          <w:szCs w:val="28"/>
          <w:lang w:val="en-US" w:eastAsia="zh-CN"/>
        </w:rPr>
        <w:t>二、</w:t>
      </w:r>
      <w:r>
        <w:rPr>
          <w:rFonts w:hint="eastAsia"/>
          <w:b/>
          <w:bCs/>
          <w:sz w:val="28"/>
          <w:szCs w:val="28"/>
        </w:rPr>
        <w:t>实验</w:t>
      </w:r>
      <w:r>
        <w:rPr>
          <w:rFonts w:hint="eastAsia"/>
          <w:b/>
          <w:bCs/>
          <w:sz w:val="28"/>
          <w:szCs w:val="28"/>
          <w:lang w:val="en-US" w:eastAsia="zh-CN"/>
        </w:rPr>
        <w:t>内容</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给定k个排好序的序列s1,s2,...,sk，用2路合并算法将这k个序列合并成一个序列。假设所采用的2路合并算法合并2个长度为m和n的序列需要m+n-1次比较。设计一个算法确定2路合并次序，使所需的总比较次数最少。</w:t>
      </w:r>
    </w:p>
    <w:p>
      <w:pPr>
        <w:numPr>
          <w:ilvl w:val="0"/>
          <w:numId w:val="1"/>
        </w:numPr>
        <w:rPr>
          <w:rFonts w:hint="eastAsia"/>
          <w:b/>
          <w:bCs/>
          <w:sz w:val="28"/>
          <w:szCs w:val="28"/>
          <w:lang w:val="en-US" w:eastAsia="zh-CN"/>
        </w:rPr>
      </w:pPr>
      <w:r>
        <w:rPr>
          <w:rFonts w:hint="eastAsia"/>
          <w:b/>
          <w:bCs/>
          <w:sz w:val="28"/>
          <w:szCs w:val="28"/>
          <w:lang w:val="en-US" w:eastAsia="zh-CN"/>
        </w:rPr>
        <w:t>贪心算法基本思想</w:t>
      </w:r>
    </w:p>
    <w:p>
      <w:pPr>
        <w:numPr>
          <w:ilvl w:val="0"/>
          <w:numId w:val="0"/>
        </w:numPr>
        <w:rPr>
          <w:rFonts w:hint="eastAsia"/>
          <w:b/>
          <w:bCs/>
          <w:sz w:val="28"/>
          <w:szCs w:val="28"/>
          <w:lang w:val="en-US" w:eastAsia="zh-CN"/>
        </w:rPr>
      </w:pPr>
      <w:r>
        <w:rPr>
          <w:sz w:val="24"/>
        </w:rPr>
        <w:t>贪心算法的核心思想是在每一步都做出当前看来最优的选择，希望通过一系列局部最优决策逐步构造出全局最优解。贪心算法不从整体最优的角度考虑，而是以自顶向下的方式进行迭代，每次做出贪心选择后就不再回溯，所求得的解依赖于之前做出的所有选择。贪心算法适用于具有贪心选择性质和最优子结构性质的问题，其中贪心选择性质指问题的整体最优解可以通过一系列局部最优选择来达到。</w:t>
      </w:r>
    </w:p>
    <w:p>
      <w:pPr>
        <w:numPr>
          <w:ilvl w:val="0"/>
          <w:numId w:val="0"/>
        </w:numPr>
        <w:rPr>
          <w:rFonts w:hint="eastAsia"/>
          <w:b/>
          <w:bCs/>
          <w:sz w:val="28"/>
          <w:szCs w:val="28"/>
          <w:lang w:val="en-US" w:eastAsia="zh-CN"/>
        </w:rPr>
      </w:pPr>
      <w:r>
        <w:rPr>
          <w:sz w:val="24"/>
        </w:rPr>
        <w:t>在本实验中，合并两个序列的比较次数为 m+n-1。直觉上，较短序列参与合并的次数越多，对总代价的贡献越大——这与 Huffman 编码中叶节点深度与权值的关系类似。因此，贪心策略为：每次选择当前长度最短的两个序列进行合并，使得每次合并的局部代价最小，从而期望获得全局最优的合并次序。这一策略可以利用最小堆高效实现。</w:t>
      </w:r>
    </w:p>
    <w:p>
      <w:pPr>
        <w:numPr>
          <w:ilvl w:val="0"/>
          <w:numId w:val="0"/>
        </w:numPr>
        <w:rPr>
          <w:rFonts w:hint="eastAsia"/>
          <w:b/>
          <w:bCs/>
          <w:sz w:val="28"/>
          <w:szCs w:val="28"/>
          <w:lang w:val="en-US" w:eastAsia="zh-CN"/>
        </w:rPr>
      </w:pPr>
      <w:r>
        <w:rPr>
          <w:sz w:val="24"/>
        </w:rPr>
        <w:t>具体实现时，将所有序列长度存入最小堆。每次从堆中取出最短的两个序列，计算本次合并的比较次数 (m+n-1) 并累加到总代价中，再将合并后的新序列长度推回堆中。重复该过程直到堆中只剩下一个序列为止。可以证明，该贪心策略能够得到全局最优的 2 路合并次序，使总比较次数最少。</w:t>
      </w:r>
    </w:p>
    <w:p>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实验过程</w:t>
      </w:r>
    </w:p>
    <w:p>
      <w:pPr>
        <w:numPr>
          <w:ilvl w:val="0"/>
          <w:numId w:val="0"/>
        </w:numPr>
        <w:rPr>
          <w:rFonts w:hint="eastAsia"/>
          <w:b/>
          <w:bCs/>
          <w:sz w:val="28"/>
          <w:szCs w:val="28"/>
          <w:lang w:val="en-US" w:eastAsia="zh-CN"/>
        </w:rPr>
      </w:pPr>
      <w:r>
        <w:rPr>
          <w:sz w:val="24"/>
        </w:rPr>
        <w:t>（一）算法设计</w:t>
        <w:br/>
        <w:t>输入 k 个序列的长度 s₁, s₂, ..., sₖ。使用 C++ STL 中的 priority_queue（最小堆）存储这些长度。算法步骤：（1）初始化最小堆，将所有序列长度入堆；（2）当堆中元素个数大于 1 时，重复执行：取出堆顶的两个最小值 m 和 n，累加本次合并的比较次数 m+n-1，将新序列长度 m+n 入堆；（3）堆中只剩一个元素时结束，输出累计的比较次数即为最优合并所需的最少比较次数。</w:t>
      </w:r>
    </w:p>
    <w:p>
      <w:pPr>
        <w:numPr>
          <w:ilvl w:val="0"/>
          <w:numId w:val="0"/>
        </w:numPr>
        <w:rPr>
          <w:rFonts w:hint="eastAsia"/>
          <w:b/>
          <w:bCs/>
          <w:sz w:val="28"/>
          <w:szCs w:val="28"/>
          <w:lang w:val="en-US" w:eastAsia="zh-CN"/>
        </w:rPr>
      </w:pPr>
      <w:r>
        <w:rPr>
          <w:sz w:val="24"/>
        </w:rPr>
        <w:t>（二）代码实现</w:t>
        <w:br/>
        <w:t>使用 C++ 语言实现，核心代码如下：</w:t>
        <w:br/>
        <w:br/>
        <w:t>priority_queue&lt;int, vector&lt;int&gt;, greater&lt;int&gt;&gt; minHeap;</w:t>
        <w:br/>
        <w:t>// 将所有序列长度入堆</w:t>
        <w:br/>
        <w:t>for (int i = 0; i &lt; k; ++i) {</w:t>
        <w:br/>
        <w:t xml:space="preserve">    int len; cin &gt;&gt; len;</w:t>
        <w:br/>
        <w:t xml:space="preserve">    minHeap.push(len);</w:t>
        <w:br/>
        <w:t>}</w:t>
        <w:br/>
        <w:br/>
        <w:t>int totalComparisons = 0;</w:t>
        <w:br/>
        <w:t>while (minHeap.size() &gt; 1) {</w:t>
        <w:br/>
        <w:t xml:space="preserve">    int a = minHeap.top(); minHeap.pop();</w:t>
        <w:br/>
        <w:t xml:space="preserve">    int b = minHeap.top(); minHeap.pop();</w:t>
        <w:br/>
        <w:t xml:space="preserve">    totalComparisons += (a + b - 1);</w:t>
        <w:br/>
        <w:t xml:space="preserve">    minHeap.push(a + b);</w:t>
        <w:br/>
        <w:t>}</w:t>
        <w:br/>
        <w:t>cout &lt;&lt; "最少总比较次数: " &lt;&lt; totalComparisons &lt;&lt; endl;</w:t>
        <w:br/>
        <w:br/>
        <w:t>源码文件：optimal_merge.cpp</w:t>
      </w:r>
    </w:p>
    <w:p>
      <w:pPr>
        <w:numPr>
          <w:ilvl w:val="0"/>
          <w:numId w:val="0"/>
        </w:numPr>
        <w:rPr>
          <w:rFonts w:hint="eastAsia"/>
          <w:b/>
          <w:bCs/>
          <w:sz w:val="28"/>
          <w:szCs w:val="28"/>
          <w:lang w:val="en-US" w:eastAsia="zh-CN"/>
        </w:rPr>
      </w:pPr>
      <w:r>
        <w:rPr>
          <w:sz w:val="24"/>
        </w:rPr>
        <w:t>（三）测试验证</w:t>
        <w:br/>
        <w:t>使用 g++ 编译程序后，分别对以下测试数据进行验证：（1）普通多序列：5 个序列，长度分别为 20, 30, 10, 5, 50；（2）等长序列：3 个序列，长度均为 10；（3）两个序列：长度 5 和 8；（4）单个序列：长度 100。手动验证贪心策略下的合并过程，确认程序输出与手工计算结果一致。</w:t>
      </w:r>
    </w:p>
    <w:p>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实验结果</w:t>
      </w:r>
    </w:p>
    <w:p>
      <w:r>
        <w:rPr>
          <w:sz w:val="24"/>
        </w:rPr>
        <w:t>测试用例及运行结果如下：</w:t>
        <w:br/>
        <w:br/>
        <w:t>（1）普通多序列</w:t>
        <w:br/>
        <w:t>输入：5 / 20 30 10 5 50</w:t>
        <w:br/>
        <w:t>合并过程：(5+10-1)=14 → 合并为15，(15+20-1)=34 → 合并为35，(30+35-1)=64 → 合并为65，(50+65-1)=114</w:t>
        <w:br/>
        <w:t>输出：最少总比较次数: 226</w:t>
        <w:br/>
        <w:br/>
        <w:t>（2）等长序列</w:t>
        <w:br/>
        <w:t>输入：3 / 10 10 10</w:t>
        <w:br/>
        <w:t>合并过程：(10+10-1)=19 → 合并为20，(20+10-1)=29</w:t>
        <w:br/>
        <w:t>输出：最少总比较次数: 48</w:t>
        <w:br/>
        <w:br/>
        <w:t>（3）两个序列</w:t>
        <w:br/>
        <w:t>输入：2 / 5 8</w:t>
        <w:br/>
        <w:t>输出：最少总比较次数: 12</w:t>
        <w:br/>
        <w:br/>
        <w:t>（4）单个序列</w:t>
        <w:br/>
        <w:t>输入：1 / 100</w:t>
        <w:br/>
        <w:t>输出：最少总比较次数: 0</w:t>
      </w:r>
    </w:p>
    <w:p>
      <w:r>
        <w:rPr>
          <w:sz w:val="24"/>
        </w:rPr>
        <w:t>结果分析：</w:t>
        <w:br/>
        <w:t>（1）时间复杂度：每次从堆中取出两个元素和推入一个元素的操作代价为 O(log k)，共需进行 k-1 轮合并，总时间复杂度为 O(k log k)，能够高效处理大量序列的合并问题。</w:t>
        <w:br/>
        <w:t>（2）空间复杂度：使用最小堆存储 k 个序列的长度，空间复杂度为 O(k)。</w:t>
        <w:br/>
        <w:t>（3）正确性验证：通过手工模拟贪心合并过程，与程序输出对比，所有测试用例结果一致，验证了贪心算法的正确性。该算法充分利用了贪心选择性质和最优子结构性质，每次局部最优选择最终导向全局最优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5636DC"/>
    <w:multiLevelType w:val="singleLevel"/>
    <w:tmpl w:val="575636DC"/>
    <w:lvl w:ilvl="0" w:tentative="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104C5"/>
    <w:rsid w:val="59231EFA"/>
    <w:rsid w:val="6D535020"/>
    <w:rsid w:val="75310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kern w:val="0"/>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2018-05-21T00:59:00Z</dcterms:created>
  <dc:creator>hp</dc:creator>
  <cp:lastModifiedBy>andy</cp:lastModifiedBy>
  <dcterms:modified xsi:type="dcterms:W3CDTF">2018-12-13T13:56:31Z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